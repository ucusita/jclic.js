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auto"/>
        </w:rPr>
        <w:alias w:val="Nombre del currículo"/>
        <w:tag w:val="Nombre del currículo"/>
        <w:id w:val="986285798"/>
        <w:placeholder>
          <w:docPart w:val="6005B27AB8B6492C9E7D14C159197944"/>
        </w:placeholder>
        <w:docPartList>
          <w:docPartGallery w:val="Quick Parts"/>
          <w:docPartCategory w:val=" Nombre del currículo"/>
        </w:docPartList>
      </w:sdtPr>
      <w:sdtEndPr/>
      <w:sdtContent>
        <w:p w:rsidR="00F375C5" w:rsidRDefault="00606114" w:rsidP="00F375C5">
          <w:pPr>
            <w:pStyle w:val="Sinespaciado"/>
            <w:rPr>
              <w:rStyle w:val="Textodelmarcadordeposici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 wp14:editId="5BC3DD4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2113915</wp:posOffset>
                        </wp:positionV>
                      </mc:Fallback>
                    </mc:AlternateContent>
                    <wp:extent cx="6400800" cy="0"/>
                    <wp:effectExtent l="0" t="0" r="0" b="19050"/>
                    <wp:wrapNone/>
                    <wp:docPr id="1" name="Conector rec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400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id="Conector recto 1" o:spid="_x0000_s1026" style="position:absolute;z-index:251660288;visibility:visible;mso-wrap-style:square;mso-width-percent:1000;mso-height-percent:0;mso-top-percent:150;mso-wrap-distance-left:9pt;mso-wrap-distance-top:0;mso-wrap-distance-right:9pt;mso-wrap-distance-bottom:0;mso-position-horizontal:center;mso-position-horizontal-relative:margin;mso-position-vertical-relative:margin;mso-width-percent:1000;mso-height-percent:0;mso-top-percent:150;mso-width-relative:margin;mso-height-relative:page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" o:allowincell="f" o:allowoverlap="f" strokecolor="#6f6f74 [3204]">
                    <w10:wrap anchorx="margin" anchory="margin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548640" distL="114300" distR="114300" simplePos="0" relativeHeight="251659264" behindDoc="0" locked="0" layoutInCell="1" allowOverlap="1" wp14:editId="39ED6B0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6400800" cy="1303020"/>
                    <wp:effectExtent l="0" t="0" r="0" b="0"/>
                    <wp:wrapTopAndBottom/>
                    <wp:docPr id="2" name="Rectángul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00800" cy="130302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1">
                                <a:duotone>
                                  <a:schemeClr val="lt1">
                                    <a:tint val="95000"/>
                                  </a:schemeClr>
                                  <a:schemeClr val="lt1">
                                    <a:shade val="20000"/>
                                  </a:schemeClr>
                                </a:duotone>
                              </a:blip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rect id="Rectángulo 2" o:spid="_x0000_s1026" style="position:absolute;margin-left:0;margin-top:0;width:7in;height:102.6pt;z-index:251659264;visibility:visible;mso-wrap-style:square;mso-width-percent:1000;mso-height-percent:150;mso-wrap-distance-left:9pt;mso-wrap-distance-top:0;mso-wrap-distance-right:9pt;mso-wrap-distance-bottom:43.2pt;mso-position-horizontal:center;mso-position-horizontal-relative:margin;mso-position-vertical:top;mso-position-vertical-relative:margin;mso-width-percent:1000;mso-height-percent:15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" stroked="f" strokeweight="1.5pt">
                    <v:fill r:id="rId12" o:title="" recolor="t" rotate="t" type="tile"/>
                    <v:imagedata recolortarget="white [3057]"/>
                    <w10:wrap type="topAndBottom" anchorx="margin" anchory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274320" distL="457200" distR="457200" simplePos="0" relativeHeight="251661312" behindDoc="0" locked="0" layoutInCell="1" allowOverlap="1" wp14:editId="21C33FD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12000</wp14:pctPosVOffset>
                        </wp:positionV>
                      </mc:Choice>
                      <mc:Fallback>
                        <wp:positionV relativeFrom="page">
                          <wp:posOffset>1837055</wp:posOffset>
                        </wp:positionV>
                      </mc:Fallback>
                    </mc:AlternateContent>
                    <wp:extent cx="2729865" cy="541020"/>
                    <wp:effectExtent l="19050" t="19050" r="23495" b="19685"/>
                    <wp:wrapTopAndBottom/>
                    <wp:docPr id="3" name="Rectángulo 3"/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>
                            <a:xfrm>
                              <a:off x="0" y="0"/>
                              <a:ext cx="2729865" cy="54102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57150" cmpd="thinThick">
                              <a:solidFill>
                                <a:schemeClr val="tx1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333C69" w:rsidRDefault="00431206">
                                <w:pPr>
                                  <w:pStyle w:val="Nombre"/>
                                </w:pPr>
                                <w:sdt>
                                  <w:sdtPr>
                                    <w:alias w:val="Autor"/>
                                    <w:id w:val="-1040744760"/>
                                    <w:placeholder>
                                      <w:docPart w:val="BCBB3DF72DB641169B268E97D97B169C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375C5">
                                      <w:t>PROYECTO 5S1C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vert="horz" wrap="none" lIns="182880" tIns="91440" rIns="182880" bIns="45720" rtlCol="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3" o:spid="_x0000_s1026" style="position:absolute;left:0;text-align:left;margin-left:0;margin-top:0;width:214.95pt;height:42.6pt;z-index:251661312;visibility:visible;mso-wrap-style:none;mso-width-percent:0;mso-height-percent:0;mso-top-percent:120;mso-wrap-distance-left:36pt;mso-wrap-distance-top:0;mso-wrap-distance-right:36pt;mso-wrap-distance-bottom:21.6pt;mso-position-horizontal:center;mso-position-horizontal-relative:margin;mso-position-vertical-relative:margin;mso-width-percent:0;mso-height-percent:0;mso-top-percent:12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" fillcolor="black [3213]" strokecolor="black [3213]" strokeweight="4.5pt">
                    <v:stroke linestyle="thinThick"/>
                    <v:path arrowok="t"/>
                    <o:lock v:ext="edit" grouping="t"/>
                    <v:textbox style="mso-fit-shape-to-text:t" inset="14.4pt,7.2pt,14.4pt">
                      <w:txbxContent>
                        <w:p w:rsidR="00333C69" w:rsidRDefault="00606114">
                          <w:pPr>
                            <w:pStyle w:val="Nombre"/>
                          </w:pPr>
                          <w:sdt>
                            <w:sdtPr>
                              <w:alias w:val="Autor"/>
                              <w:id w:val="-1040744760"/>
                              <w:placeholder>
                                <w:docPart w:val="BCBB3DF72DB641169B268E97D97B169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375C5">
                                <w:t>PROYECTO 5S1C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</w:p>
        <w:p w:rsidR="00333C69" w:rsidRDefault="00333C69">
          <w:pPr>
            <w:pStyle w:val="Sinespaciado"/>
            <w:rPr>
              <w:rStyle w:val="Textodelmarcadordeposicin"/>
            </w:rPr>
          </w:pPr>
        </w:p>
        <w:p w:rsidR="00333C69" w:rsidRDefault="00431206"/>
      </w:sdtContent>
    </w:sdt>
    <w:p w:rsidR="00333C69" w:rsidRPr="00F375C5" w:rsidRDefault="00606114">
      <w:pPr>
        <w:pStyle w:val="Encabezadodeseccin"/>
        <w:rPr>
          <w:sz w:val="36"/>
        </w:rPr>
      </w:pPr>
      <w:r w:rsidRPr="00F375C5">
        <w:rPr>
          <w:sz w:val="36"/>
        </w:rPr>
        <w:t>Objetivos</w:t>
      </w:r>
      <w:r w:rsidR="00F375C5" w:rsidRPr="00F375C5">
        <w:rPr>
          <w:sz w:val="36"/>
        </w:rPr>
        <w:t xml:space="preserve"> A IMPLEMENTAR</w:t>
      </w:r>
    </w:p>
    <w:p w:rsidR="009C1FD8" w:rsidRPr="002F003A" w:rsidRDefault="009C1FD8" w:rsidP="009C1FD8">
      <w:pPr>
        <w:pStyle w:val="Prrafodelista"/>
        <w:numPr>
          <w:ilvl w:val="0"/>
          <w:numId w:val="6"/>
        </w:numPr>
        <w:rPr>
          <w:sz w:val="28"/>
          <w:highlight w:val="yellow"/>
        </w:rPr>
      </w:pPr>
      <w:r w:rsidRPr="002F003A">
        <w:rPr>
          <w:sz w:val="28"/>
          <w:highlight w:val="yellow"/>
        </w:rPr>
        <w:t>Presentador de Temas animado (Video</w:t>
      </w:r>
      <w:r w:rsidR="00A47EEB">
        <w:rPr>
          <w:sz w:val="28"/>
          <w:highlight w:val="yellow"/>
        </w:rPr>
        <w:t xml:space="preserve"> MP4</w:t>
      </w:r>
      <w:r w:rsidRPr="002F003A">
        <w:rPr>
          <w:sz w:val="28"/>
          <w:highlight w:val="yellow"/>
        </w:rPr>
        <w:t>)</w:t>
      </w:r>
      <w:r w:rsidR="00A47EEB">
        <w:rPr>
          <w:sz w:val="28"/>
          <w:highlight w:val="yellow"/>
        </w:rPr>
        <w:t xml:space="preserve"> </w:t>
      </w:r>
      <w:bookmarkStart w:id="0" w:name="_GoBack"/>
      <w:bookmarkEnd w:id="0"/>
    </w:p>
    <w:p w:rsidR="00333C69" w:rsidRDefault="00F375C5" w:rsidP="00F375C5">
      <w:pPr>
        <w:pStyle w:val="Prrafodelista"/>
        <w:numPr>
          <w:ilvl w:val="0"/>
          <w:numId w:val="6"/>
        </w:numPr>
        <w:rPr>
          <w:sz w:val="28"/>
          <w:highlight w:val="yellow"/>
        </w:rPr>
      </w:pPr>
      <w:r w:rsidRPr="002F003A">
        <w:rPr>
          <w:sz w:val="28"/>
          <w:highlight w:val="yellow"/>
        </w:rPr>
        <w:t xml:space="preserve">Enlaces web a sitios externos en </w:t>
      </w:r>
      <w:proofErr w:type="spellStart"/>
      <w:r w:rsidRPr="002F003A">
        <w:rPr>
          <w:sz w:val="28"/>
          <w:highlight w:val="yellow"/>
        </w:rPr>
        <w:t>frame</w:t>
      </w:r>
      <w:proofErr w:type="spellEnd"/>
      <w:r w:rsidR="000917B7">
        <w:rPr>
          <w:sz w:val="28"/>
          <w:highlight w:val="yellow"/>
        </w:rPr>
        <w:t xml:space="preserve"> emergente</w:t>
      </w:r>
    </w:p>
    <w:p w:rsidR="000917B7" w:rsidRDefault="000917B7" w:rsidP="000917B7">
      <w:pPr>
        <w:pStyle w:val="Prrafodelista"/>
        <w:numPr>
          <w:ilvl w:val="0"/>
          <w:numId w:val="6"/>
        </w:numPr>
        <w:rPr>
          <w:sz w:val="28"/>
          <w:highlight w:val="yellow"/>
        </w:rPr>
      </w:pPr>
      <w:r w:rsidRPr="002F003A">
        <w:rPr>
          <w:sz w:val="28"/>
          <w:highlight w:val="yellow"/>
        </w:rPr>
        <w:t>Enlace</w:t>
      </w:r>
      <w:r>
        <w:rPr>
          <w:sz w:val="28"/>
          <w:highlight w:val="yellow"/>
        </w:rPr>
        <w:t>s web a sitios externos en ventana nueva</w:t>
      </w:r>
    </w:p>
    <w:p w:rsidR="000917B7" w:rsidRPr="002F003A" w:rsidRDefault="000917B7" w:rsidP="000917B7">
      <w:pPr>
        <w:pStyle w:val="Prrafodelista"/>
        <w:numPr>
          <w:ilvl w:val="0"/>
          <w:numId w:val="6"/>
        </w:numPr>
        <w:rPr>
          <w:sz w:val="28"/>
          <w:highlight w:val="yellow"/>
        </w:rPr>
      </w:pPr>
      <w:r w:rsidRPr="002F003A">
        <w:rPr>
          <w:sz w:val="28"/>
          <w:highlight w:val="yellow"/>
        </w:rPr>
        <w:t xml:space="preserve">Reproducción de videos de </w:t>
      </w:r>
      <w:proofErr w:type="spellStart"/>
      <w:r w:rsidRPr="002F003A">
        <w:rPr>
          <w:sz w:val="28"/>
          <w:highlight w:val="yellow"/>
        </w:rPr>
        <w:t>youtube</w:t>
      </w:r>
      <w:proofErr w:type="spellEnd"/>
    </w:p>
    <w:p w:rsidR="000917B7" w:rsidRPr="00F375C5" w:rsidRDefault="000917B7" w:rsidP="000917B7">
      <w:pPr>
        <w:pStyle w:val="Prrafodelista"/>
        <w:numPr>
          <w:ilvl w:val="0"/>
          <w:numId w:val="6"/>
        </w:numPr>
        <w:rPr>
          <w:sz w:val="28"/>
        </w:rPr>
      </w:pPr>
      <w:r w:rsidRPr="00F375C5">
        <w:rPr>
          <w:sz w:val="28"/>
        </w:rPr>
        <w:t>Galería de imágenes (</w:t>
      </w:r>
      <w:proofErr w:type="spellStart"/>
      <w:r w:rsidRPr="00F375C5">
        <w:rPr>
          <w:sz w:val="28"/>
        </w:rPr>
        <w:t>Gallery</w:t>
      </w:r>
      <w:proofErr w:type="spellEnd"/>
      <w:r w:rsidRPr="00F375C5">
        <w:rPr>
          <w:sz w:val="28"/>
        </w:rPr>
        <w:t>)</w:t>
      </w:r>
    </w:p>
    <w:p w:rsidR="00F375C5" w:rsidRPr="00F375C5" w:rsidRDefault="00F375C5" w:rsidP="00F375C5">
      <w:pPr>
        <w:pStyle w:val="Prrafodelista"/>
        <w:numPr>
          <w:ilvl w:val="0"/>
          <w:numId w:val="6"/>
        </w:numPr>
        <w:rPr>
          <w:sz w:val="28"/>
        </w:rPr>
      </w:pPr>
      <w:r w:rsidRPr="00F375C5">
        <w:rPr>
          <w:sz w:val="28"/>
        </w:rPr>
        <w:t>Lector QR para realidad aumentada</w:t>
      </w:r>
    </w:p>
    <w:p w:rsidR="00F375C5" w:rsidRPr="00F375C5" w:rsidRDefault="00F375C5" w:rsidP="00F375C5">
      <w:pPr>
        <w:pStyle w:val="Prrafodelista"/>
        <w:numPr>
          <w:ilvl w:val="0"/>
          <w:numId w:val="6"/>
        </w:numPr>
        <w:rPr>
          <w:sz w:val="28"/>
        </w:rPr>
      </w:pPr>
      <w:r w:rsidRPr="00F375C5">
        <w:rPr>
          <w:sz w:val="28"/>
        </w:rPr>
        <w:t>Rutina de autoevaluación (¿Cómo te sientes?)</w:t>
      </w:r>
    </w:p>
    <w:p w:rsidR="00F375C5" w:rsidRPr="00F375C5" w:rsidRDefault="00F375C5" w:rsidP="00F375C5">
      <w:pPr>
        <w:pStyle w:val="Prrafodelista"/>
        <w:numPr>
          <w:ilvl w:val="0"/>
          <w:numId w:val="6"/>
        </w:numPr>
        <w:rPr>
          <w:sz w:val="28"/>
        </w:rPr>
      </w:pPr>
      <w:proofErr w:type="spellStart"/>
      <w:r w:rsidRPr="00F375C5">
        <w:rPr>
          <w:sz w:val="28"/>
        </w:rPr>
        <w:t>Speech</w:t>
      </w:r>
      <w:proofErr w:type="spellEnd"/>
      <w:r w:rsidRPr="00F375C5">
        <w:rPr>
          <w:sz w:val="28"/>
        </w:rPr>
        <w:t xml:space="preserve"> </w:t>
      </w:r>
      <w:proofErr w:type="spellStart"/>
      <w:r w:rsidRPr="00F375C5">
        <w:rPr>
          <w:sz w:val="28"/>
        </w:rPr>
        <w:t>Recognizer</w:t>
      </w:r>
      <w:proofErr w:type="spellEnd"/>
      <w:r w:rsidRPr="00F375C5">
        <w:rPr>
          <w:sz w:val="28"/>
        </w:rPr>
        <w:t xml:space="preserve"> (Reconocimiento del habla)</w:t>
      </w:r>
    </w:p>
    <w:p w:rsidR="00F375C5" w:rsidRPr="00F375C5" w:rsidRDefault="00F375C5" w:rsidP="00F375C5">
      <w:pPr>
        <w:pStyle w:val="Prrafodelista"/>
        <w:numPr>
          <w:ilvl w:val="0"/>
          <w:numId w:val="6"/>
        </w:numPr>
        <w:rPr>
          <w:sz w:val="28"/>
        </w:rPr>
      </w:pPr>
      <w:r w:rsidRPr="00F375C5">
        <w:rPr>
          <w:sz w:val="28"/>
        </w:rPr>
        <w:t>Q&amp;A gráfico (preguntas y respuestas tipo juego)</w:t>
      </w:r>
    </w:p>
    <w:p w:rsidR="00F375C5" w:rsidRPr="00F375C5" w:rsidRDefault="00F375C5" w:rsidP="00F375C5">
      <w:pPr>
        <w:pStyle w:val="Prrafodelista"/>
        <w:numPr>
          <w:ilvl w:val="0"/>
          <w:numId w:val="6"/>
        </w:numPr>
        <w:rPr>
          <w:sz w:val="28"/>
        </w:rPr>
      </w:pPr>
      <w:r w:rsidRPr="00F375C5">
        <w:rPr>
          <w:sz w:val="28"/>
        </w:rPr>
        <w:t>Búsqueda del tesoro</w:t>
      </w:r>
    </w:p>
    <w:p w:rsidR="00F375C5" w:rsidRPr="00F375C5" w:rsidRDefault="00F375C5" w:rsidP="00F375C5">
      <w:pPr>
        <w:pStyle w:val="Prrafodelista"/>
        <w:numPr>
          <w:ilvl w:val="0"/>
          <w:numId w:val="6"/>
        </w:numPr>
        <w:rPr>
          <w:sz w:val="28"/>
        </w:rPr>
      </w:pPr>
      <w:r w:rsidRPr="00F375C5">
        <w:rPr>
          <w:sz w:val="28"/>
        </w:rPr>
        <w:t xml:space="preserve">Paint </w:t>
      </w:r>
      <w:proofErr w:type="spellStart"/>
      <w:r w:rsidRPr="00F375C5">
        <w:rPr>
          <w:sz w:val="28"/>
        </w:rPr>
        <w:t>tool</w:t>
      </w:r>
      <w:proofErr w:type="spellEnd"/>
      <w:r w:rsidRPr="00F375C5">
        <w:rPr>
          <w:sz w:val="28"/>
        </w:rPr>
        <w:t xml:space="preserve"> (Herramienta para pintar)</w:t>
      </w:r>
    </w:p>
    <w:p w:rsidR="00333C69" w:rsidRDefault="00333C69" w:rsidP="00F375C5">
      <w:pPr>
        <w:pStyle w:val="Subseccin"/>
      </w:pPr>
    </w:p>
    <w:sectPr w:rsidR="00333C69">
      <w:headerReference w:type="default" r:id="rId13"/>
      <w:footerReference w:type="default" r:id="rId14"/>
      <w:pgSz w:w="11907" w:h="16839"/>
      <w:pgMar w:top="1148" w:right="1050" w:bottom="1148" w:left="1050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1206" w:rsidRDefault="00431206">
      <w:pPr>
        <w:spacing w:after="0" w:line="240" w:lineRule="auto"/>
      </w:pPr>
      <w:r>
        <w:separator/>
      </w:r>
    </w:p>
  </w:endnote>
  <w:endnote w:type="continuationSeparator" w:id="0">
    <w:p w:rsidR="00431206" w:rsidRDefault="00431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C69" w:rsidRDefault="00606114">
    <w:pPr>
      <w:rPr>
        <w:sz w:val="20"/>
      </w:rPr>
    </w:pPr>
    <w:r>
      <w:rPr>
        <w:sz w:val="20"/>
        <w14:numForm w14:val="oldStyle"/>
      </w:rPr>
      <w:fldChar w:fldCharType="begin"/>
    </w:r>
    <w:r>
      <w:rPr>
        <w:sz w:val="20"/>
        <w14:numForm w14:val="oldStyle"/>
      </w:rPr>
      <w:instrText>PAGE   \* MERGEFORMAT</w:instrText>
    </w:r>
    <w:r>
      <w:rPr>
        <w:sz w:val="20"/>
        <w14:numForm w14:val="oldStyle"/>
      </w:rPr>
      <w:fldChar w:fldCharType="separate"/>
    </w:r>
    <w:r>
      <w:rPr>
        <w:sz w:val="20"/>
        <w14:numForm w14:val="oldStyle"/>
      </w:rPr>
      <w:t>2</w:t>
    </w:r>
    <w:r>
      <w:rPr>
        <w:sz w:val="20"/>
        <w14:numForm w14:val="oldStyle"/>
      </w:rPr>
      <w:fldChar w:fldCharType="end"/>
    </w:r>
  </w:p>
  <w:p w:rsidR="00333C69" w:rsidRDefault="00606114">
    <w:pPr>
      <w:pStyle w:val="Piedepgina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53672E8" wp14:editId="04E2FAB6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0"/>
              <wp:effectExtent l="0" t="0" r="0" b="19050"/>
              <wp:wrapNone/>
              <wp:docPr id="7" name="Conector rec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Conector recto 7" o:spid="_x0000_s1026" style="position:absolute;z-index:251662336;visibility:visible;mso-wrap-style:square;mso-width-percent:100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" strokecolor="#6f6f74 [3204]"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1206" w:rsidRDefault="00431206">
      <w:pPr>
        <w:spacing w:after="0" w:line="240" w:lineRule="auto"/>
      </w:pPr>
      <w:r>
        <w:separator/>
      </w:r>
    </w:p>
  </w:footnote>
  <w:footnote w:type="continuationSeparator" w:id="0">
    <w:p w:rsidR="00431206" w:rsidRDefault="004312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C69" w:rsidRDefault="00606114">
    <w:pPr>
      <w:pStyle w:val="Encabezado"/>
    </w:pPr>
    <w:r>
      <w:rPr>
        <w:noProof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anchorId="7FE41DD0" wp14:editId="6D58AB06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608330"/>
              <wp:effectExtent l="0" t="0" r="0" b="0"/>
              <wp:wrapTopAndBottom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60833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46464A" w:themeColor="text2"/>
                            </w:rPr>
                            <w:alias w:val="Autor"/>
                            <w:id w:val="15524260"/>
                            <w:placeholder>
                              <w:docPart w:val="E48545E343624616B54915BA0D886FD0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333C69" w:rsidRDefault="00F375C5">
                              <w:pPr>
                                <w:spacing w:after="160" w:line="264" w:lineRule="auto"/>
                                <w:rPr>
                                  <w:color w:val="46464A" w:themeColor="text2"/>
                                </w:rPr>
                              </w:pPr>
                              <w:r>
                                <w:rPr>
                                  <w:color w:val="46464A" w:themeColor="text2"/>
                                </w:rPr>
                                <w:t>PROYECTO 5S1C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id="Rectángulo 4" o:spid="_x0000_s1027" style="position:absolute;left:0;text-align:left;margin-left:0;margin-top:0;width:7in;height:47.9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color w:val="46464A" w:themeColor="text2"/>
                      </w:rPr>
                      <w:alias w:val="Autor"/>
                      <w:id w:val="15524260"/>
                      <w:placeholder>
                        <w:docPart w:val="E48545E343624616B54915BA0D886FD0"/>
                      </w:placeholder>
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<w:text/>
                    </w:sdtPr>
                    <w:sdtEndPr/>
                    <w:sdtContent>
                      <w:p w:rsidR="00333C69" w:rsidRDefault="00F375C5">
                        <w:pPr>
                          <w:spacing w:after="160" w:line="264" w:lineRule="auto"/>
                          <w:rPr>
                            <w:color w:val="46464A" w:themeColor="text2"/>
                          </w:rPr>
                        </w:pPr>
                        <w:r>
                          <w:rPr>
                            <w:color w:val="46464A" w:themeColor="text2"/>
                          </w:rPr>
                          <w:t>PROYECTO 5S1C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anchorId="7DA5E5C2" wp14:editId="606C48E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1375410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Conector recto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1E4841"/>
    <w:multiLevelType w:val="hybridMultilevel"/>
    <w:tmpl w:val="21B477F0"/>
    <w:lvl w:ilvl="0" w:tplc="C0BA29C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75C5"/>
    <w:rsid w:val="000917B7"/>
    <w:rsid w:val="002F003A"/>
    <w:rsid w:val="00333C69"/>
    <w:rsid w:val="00431206"/>
    <w:rsid w:val="00606114"/>
    <w:rsid w:val="009C1FD8"/>
    <w:rsid w:val="00A47EEB"/>
    <w:rsid w:val="00F375C5"/>
    <w:rsid w:val="00FB3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center"/>
    </w:p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Estilo1">
    <w:name w:val="Estilo1"/>
    <w:basedOn w:val="Tablanormal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Prrafodelista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Epgraf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44"/>
      <w14:ligatures w14:val="standard"/>
      <w14:numForm w14:val="oldStyle"/>
      <w14:cntxtAlts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44"/>
      <w14:ligatures w14:val="standard"/>
      <w14:numForm w14:val="oldStyle"/>
      <w14:cntxtAlts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8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ajorEastAsia" w:cstheme="majorBidi"/>
      <w:iCs/>
      <w:color w:val="000000" w:themeColor="text1"/>
      <w:spacing w:val="15"/>
      <w:sz w:val="28"/>
      <w:szCs w:val="28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  <w:color w:val="000000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14:ligatures w14:val="standard"/>
      <w14:numForm w14:val="oldStyle"/>
    </w:rPr>
  </w:style>
  <w:style w:type="character" w:customStyle="1" w:styleId="CitaCar">
    <w:name w:val="Cita Car"/>
    <w:basedOn w:val="Fuentedeprrafopredeter"/>
    <w:link w:val="Cita"/>
    <w:uiPriority w:val="29"/>
    <w:rPr>
      <w:rFonts w:asciiTheme="majorHAnsi" w:hAnsiTheme="majorHAnsi"/>
      <w:caps/>
      <w:color w:val="535356" w:themeColor="accent1" w:themeShade="BF"/>
      <w:spacing w:val="10"/>
      <w14:ligatures w14:val="standard"/>
      <w14:numForm w14:val="oldSty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000000"/>
    </w:rPr>
  </w:style>
  <w:style w:type="character" w:styleId="nfasisintenso">
    <w:name w:val="Intense Emphasis"/>
    <w:aliases w:val="Subsección Énfasis intenso"/>
    <w:uiPriority w:val="21"/>
    <w:qFormat/>
  </w:style>
  <w:style w:type="character" w:styleId="Referenciasutil">
    <w:name w:val="Subtle Reference"/>
    <w:basedOn w:val="Fuentedeprrafopredeter"/>
    <w:uiPriority w:val="31"/>
    <w:qFormat/>
    <w:rPr>
      <w:smallCaps/>
      <w:color w:val="000000"/>
      <w:u w:val="single"/>
    </w:rPr>
  </w:style>
  <w:style w:type="character" w:styleId="Referenciaintensa">
    <w:name w:val="Intense Reference"/>
    <w:basedOn w:val="Fuentedeprrafopredeter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Ttulodellibro">
    <w:name w:val="Book Title"/>
    <w:basedOn w:val="Fuentedeprrafopredeter"/>
    <w:uiPriority w:val="33"/>
    <w:qFormat/>
    <w:rPr>
      <w:b/>
      <w:bCs/>
      <w:caps w:val="0"/>
      <w:smallCaps/>
      <w:spacing w:val="10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</w:rPr>
  </w:style>
  <w:style w:type="character" w:styleId="Textodelmarcadordeposicin">
    <w:name w:val="Placeholder Text"/>
    <w:basedOn w:val="Fuentedeprrafopredeter"/>
    <w:uiPriority w:val="99"/>
    <w:rPr>
      <w:color w:val="auto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customStyle="1" w:styleId="Encabezadodeseccin">
    <w:name w:val="Encabezado de sección"/>
    <w:basedOn w:val="Ttulo1"/>
    <w:next w:val="Normal"/>
    <w:pPr>
      <w:spacing w:before="300"/>
    </w:pPr>
    <w:rPr>
      <w:sz w:val="28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color w:val="404040" w:themeColor="text1" w:themeTint="BF"/>
    </w:rPr>
  </w:style>
  <w:style w:type="paragraph" w:customStyle="1" w:styleId="Subseccin">
    <w:name w:val="Subsección"/>
    <w:basedOn w:val="Ttulo2"/>
    <w:pPr>
      <w:spacing w:before="0"/>
    </w:pPr>
    <w:rPr>
      <w:color w:val="595959" w:themeColor="text1" w:themeTint="A6"/>
      <w:sz w:val="26"/>
    </w:rPr>
  </w:style>
  <w:style w:type="paragraph" w:customStyle="1" w:styleId="Nombre">
    <w:name w:val="Nombre"/>
    <w:basedOn w:val="Ttulo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Fechadesubseccin">
    <w:name w:val="Fecha de subsección"/>
    <w:basedOn w:val="Normal"/>
    <w:pPr>
      <w:spacing w:after="0"/>
    </w:p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center"/>
    </w:p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Estilo1">
    <w:name w:val="Estilo1"/>
    <w:basedOn w:val="Tablanormal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Prrafodelista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Epgraf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44"/>
      <w14:ligatures w14:val="standard"/>
      <w14:numForm w14:val="oldStyle"/>
      <w14:cntxtAlts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44"/>
      <w14:ligatures w14:val="standard"/>
      <w14:numForm w14:val="oldStyle"/>
      <w14:cntxtAlts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8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ajorEastAsia" w:cstheme="majorBidi"/>
      <w:iCs/>
      <w:color w:val="000000" w:themeColor="text1"/>
      <w:spacing w:val="15"/>
      <w:sz w:val="28"/>
      <w:szCs w:val="28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  <w:color w:val="000000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14:ligatures w14:val="standard"/>
      <w14:numForm w14:val="oldStyle"/>
    </w:rPr>
  </w:style>
  <w:style w:type="character" w:customStyle="1" w:styleId="CitaCar">
    <w:name w:val="Cita Car"/>
    <w:basedOn w:val="Fuentedeprrafopredeter"/>
    <w:link w:val="Cita"/>
    <w:uiPriority w:val="29"/>
    <w:rPr>
      <w:rFonts w:asciiTheme="majorHAnsi" w:hAnsiTheme="majorHAnsi"/>
      <w:caps/>
      <w:color w:val="535356" w:themeColor="accent1" w:themeShade="BF"/>
      <w:spacing w:val="10"/>
      <w14:ligatures w14:val="standard"/>
      <w14:numForm w14:val="oldSty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000000"/>
    </w:rPr>
  </w:style>
  <w:style w:type="character" w:styleId="nfasisintenso">
    <w:name w:val="Intense Emphasis"/>
    <w:aliases w:val="Subsección Énfasis intenso"/>
    <w:uiPriority w:val="21"/>
    <w:qFormat/>
  </w:style>
  <w:style w:type="character" w:styleId="Referenciasutil">
    <w:name w:val="Subtle Reference"/>
    <w:basedOn w:val="Fuentedeprrafopredeter"/>
    <w:uiPriority w:val="31"/>
    <w:qFormat/>
    <w:rPr>
      <w:smallCaps/>
      <w:color w:val="000000"/>
      <w:u w:val="single"/>
    </w:rPr>
  </w:style>
  <w:style w:type="character" w:styleId="Referenciaintensa">
    <w:name w:val="Intense Reference"/>
    <w:basedOn w:val="Fuentedeprrafopredeter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Ttulodellibro">
    <w:name w:val="Book Title"/>
    <w:basedOn w:val="Fuentedeprrafopredeter"/>
    <w:uiPriority w:val="33"/>
    <w:qFormat/>
    <w:rPr>
      <w:b/>
      <w:bCs/>
      <w:caps w:val="0"/>
      <w:smallCaps/>
      <w:spacing w:val="10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</w:rPr>
  </w:style>
  <w:style w:type="character" w:styleId="Textodelmarcadordeposicin">
    <w:name w:val="Placeholder Text"/>
    <w:basedOn w:val="Fuentedeprrafopredeter"/>
    <w:uiPriority w:val="99"/>
    <w:rPr>
      <w:color w:val="auto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customStyle="1" w:styleId="Encabezadodeseccin">
    <w:name w:val="Encabezado de sección"/>
    <w:basedOn w:val="Ttulo1"/>
    <w:next w:val="Normal"/>
    <w:pPr>
      <w:spacing w:before="300"/>
    </w:pPr>
    <w:rPr>
      <w:sz w:val="28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color w:val="404040" w:themeColor="text1" w:themeTint="BF"/>
    </w:rPr>
  </w:style>
  <w:style w:type="paragraph" w:customStyle="1" w:styleId="Subseccin">
    <w:name w:val="Subsección"/>
    <w:basedOn w:val="Ttulo2"/>
    <w:pPr>
      <w:spacing w:before="0"/>
    </w:pPr>
    <w:rPr>
      <w:color w:val="595959" w:themeColor="text1" w:themeTint="A6"/>
      <w:sz w:val="26"/>
    </w:rPr>
  </w:style>
  <w:style w:type="paragraph" w:customStyle="1" w:styleId="Nombre">
    <w:name w:val="Nombre"/>
    <w:basedOn w:val="Ttulo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Fechadesubseccin">
    <w:name w:val="Fecha de subsección"/>
    <w:basedOn w:val="Normal"/>
    <w:pPr>
      <w:spacing w:after="0"/>
    </w:p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3082\BlackTie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005B27AB8B6492C9E7D14C1591979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982ED7-B2AA-4D0C-86CC-CF10B38B73F6}"/>
      </w:docPartPr>
      <w:docPartBody>
        <w:p w:rsidR="002A08F1" w:rsidRDefault="0071117A">
          <w:pPr>
            <w:pStyle w:val="6005B27AB8B6492C9E7D14C159197944"/>
          </w:pPr>
          <w:r>
            <w:rPr>
              <w:rStyle w:val="Textodelmarcadordeposicin"/>
            </w:rPr>
            <w:t>Elija un bloque de creación.</w:t>
          </w:r>
        </w:p>
      </w:docPartBody>
    </w:docPart>
    <w:docPart>
      <w:docPartPr>
        <w:name w:val="BCBB3DF72DB641169B268E97D97B16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0C7380-068E-4208-ABFA-647A92839614}"/>
      </w:docPartPr>
      <w:docPartBody>
        <w:p w:rsidR="002A08F1" w:rsidRDefault="0071117A">
          <w:pPr>
            <w:pStyle w:val="BCBB3DF72DB641169B268E97D97B169C"/>
          </w:pPr>
          <w:r>
            <w:t>[Escriba su nombre]</w:t>
          </w:r>
        </w:p>
      </w:docPartBody>
    </w:docPart>
    <w:docPart>
      <w:docPartPr>
        <w:name w:val="E48545E343624616B54915BA0D886F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2DC2DA-C63E-4284-9306-B1196D871D1F}"/>
      </w:docPartPr>
      <w:docPartBody>
        <w:p w:rsidR="002A08F1" w:rsidRDefault="0071117A">
          <w:pPr>
            <w:pStyle w:val="E48545E343624616B54915BA0D886FD0"/>
          </w:pPr>
          <w:r>
            <w:rPr>
              <w:color w:val="1F497D" w:themeColor="text2"/>
            </w:rPr>
            <w:t>[Escriba el 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17A"/>
    <w:rsid w:val="002A08F1"/>
    <w:rsid w:val="004C43F1"/>
    <w:rsid w:val="006B6F08"/>
    <w:rsid w:val="00711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rPr>
      <w:color w:val="auto"/>
    </w:rPr>
  </w:style>
  <w:style w:type="paragraph" w:customStyle="1" w:styleId="6005B27AB8B6492C9E7D14C159197944">
    <w:name w:val="6005B27AB8B6492C9E7D14C159197944"/>
  </w:style>
  <w:style w:type="paragraph" w:customStyle="1" w:styleId="5062A92D061D4A94A1CF99228F402316">
    <w:name w:val="5062A92D061D4A94A1CF99228F402316"/>
  </w:style>
  <w:style w:type="paragraph" w:customStyle="1" w:styleId="98C1305C3F2F49888ACEDC897F79427F">
    <w:name w:val="98C1305C3F2F49888ACEDC897F79427F"/>
  </w:style>
  <w:style w:type="paragraph" w:customStyle="1" w:styleId="112A78D9F19D4EE9BCE2FBC6A89042D4">
    <w:name w:val="112A78D9F19D4EE9BCE2FBC6A89042D4"/>
  </w:style>
  <w:style w:type="paragraph" w:customStyle="1" w:styleId="62EE8ECBAC2343AFA950E616E077CB25">
    <w:name w:val="62EE8ECBAC2343AFA950E616E077CB25"/>
  </w:style>
  <w:style w:type="paragraph" w:customStyle="1" w:styleId="0C5C29AF7E5049E3A4BB7D905184D244">
    <w:name w:val="0C5C29AF7E5049E3A4BB7D905184D244"/>
  </w:style>
  <w:style w:type="character" w:styleId="nfasisintenso">
    <w:name w:val="Intense Emphasis"/>
    <w:aliases w:val="Subsección Énfasis intenso"/>
    <w:uiPriority w:val="21"/>
    <w:qFormat/>
  </w:style>
  <w:style w:type="paragraph" w:customStyle="1" w:styleId="635FDCC7967F43DDA5CC045DA42E02B5">
    <w:name w:val="635FDCC7967F43DDA5CC045DA42E02B5"/>
  </w:style>
  <w:style w:type="paragraph" w:customStyle="1" w:styleId="349E708EE08D4932B9AA11998CF5066B">
    <w:name w:val="349E708EE08D4932B9AA11998CF5066B"/>
  </w:style>
  <w:style w:type="paragraph" w:customStyle="1" w:styleId="F34CDE44DA6447EB9359432F242B8841">
    <w:name w:val="F34CDE44DA6447EB9359432F242B8841"/>
  </w:style>
  <w:style w:type="paragraph" w:customStyle="1" w:styleId="D1ED14F62FE24B6EBE8F3B7AC8D66A80">
    <w:name w:val="D1ED14F62FE24B6EBE8F3B7AC8D66A80"/>
  </w:style>
  <w:style w:type="paragraph" w:customStyle="1" w:styleId="92475E87573940ABB116265032C9F5BF">
    <w:name w:val="92475E87573940ABB116265032C9F5BF"/>
  </w:style>
  <w:style w:type="paragraph" w:customStyle="1" w:styleId="EB05D3F4013D45E3ADA93AB97C9ED0B2">
    <w:name w:val="EB05D3F4013D45E3ADA93AB97C9ED0B2"/>
  </w:style>
  <w:style w:type="paragraph" w:customStyle="1" w:styleId="BA16DB138DAC44069C4C0C0F3B088D1D">
    <w:name w:val="BA16DB138DAC44069C4C0C0F3B088D1D"/>
  </w:style>
  <w:style w:type="paragraph" w:customStyle="1" w:styleId="B2973E6A2B4449FDBF8F01003D360CA5">
    <w:name w:val="B2973E6A2B4449FDBF8F01003D360CA5"/>
  </w:style>
  <w:style w:type="paragraph" w:customStyle="1" w:styleId="0AEF0EF474AE4392988B8F7D14FC0007">
    <w:name w:val="0AEF0EF474AE4392988B8F7D14FC0007"/>
  </w:style>
  <w:style w:type="paragraph" w:customStyle="1" w:styleId="E63F1EABE7DE429CA391E8F322A34EC3">
    <w:name w:val="E63F1EABE7DE429CA391E8F322A34EC3"/>
  </w:style>
  <w:style w:type="paragraph" w:customStyle="1" w:styleId="183F49E2C1954AFA8D968DA24DA4F2F3">
    <w:name w:val="183F49E2C1954AFA8D968DA24DA4F2F3"/>
  </w:style>
  <w:style w:type="paragraph" w:customStyle="1" w:styleId="BCBB3DF72DB641169B268E97D97B169C">
    <w:name w:val="BCBB3DF72DB641169B268E97D97B169C"/>
  </w:style>
  <w:style w:type="paragraph" w:customStyle="1" w:styleId="E48545E343624616B54915BA0D886FD0">
    <w:name w:val="E48545E343624616B54915BA0D886FD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rPr>
      <w:color w:val="auto"/>
    </w:rPr>
  </w:style>
  <w:style w:type="paragraph" w:customStyle="1" w:styleId="6005B27AB8B6492C9E7D14C159197944">
    <w:name w:val="6005B27AB8B6492C9E7D14C159197944"/>
  </w:style>
  <w:style w:type="paragraph" w:customStyle="1" w:styleId="5062A92D061D4A94A1CF99228F402316">
    <w:name w:val="5062A92D061D4A94A1CF99228F402316"/>
  </w:style>
  <w:style w:type="paragraph" w:customStyle="1" w:styleId="98C1305C3F2F49888ACEDC897F79427F">
    <w:name w:val="98C1305C3F2F49888ACEDC897F79427F"/>
  </w:style>
  <w:style w:type="paragraph" w:customStyle="1" w:styleId="112A78D9F19D4EE9BCE2FBC6A89042D4">
    <w:name w:val="112A78D9F19D4EE9BCE2FBC6A89042D4"/>
  </w:style>
  <w:style w:type="paragraph" w:customStyle="1" w:styleId="62EE8ECBAC2343AFA950E616E077CB25">
    <w:name w:val="62EE8ECBAC2343AFA950E616E077CB25"/>
  </w:style>
  <w:style w:type="paragraph" w:customStyle="1" w:styleId="0C5C29AF7E5049E3A4BB7D905184D244">
    <w:name w:val="0C5C29AF7E5049E3A4BB7D905184D244"/>
  </w:style>
  <w:style w:type="character" w:styleId="nfasisintenso">
    <w:name w:val="Intense Emphasis"/>
    <w:aliases w:val="Subsección Énfasis intenso"/>
    <w:uiPriority w:val="21"/>
    <w:qFormat/>
  </w:style>
  <w:style w:type="paragraph" w:customStyle="1" w:styleId="635FDCC7967F43DDA5CC045DA42E02B5">
    <w:name w:val="635FDCC7967F43DDA5CC045DA42E02B5"/>
  </w:style>
  <w:style w:type="paragraph" w:customStyle="1" w:styleId="349E708EE08D4932B9AA11998CF5066B">
    <w:name w:val="349E708EE08D4932B9AA11998CF5066B"/>
  </w:style>
  <w:style w:type="paragraph" w:customStyle="1" w:styleId="F34CDE44DA6447EB9359432F242B8841">
    <w:name w:val="F34CDE44DA6447EB9359432F242B8841"/>
  </w:style>
  <w:style w:type="paragraph" w:customStyle="1" w:styleId="D1ED14F62FE24B6EBE8F3B7AC8D66A80">
    <w:name w:val="D1ED14F62FE24B6EBE8F3B7AC8D66A80"/>
  </w:style>
  <w:style w:type="paragraph" w:customStyle="1" w:styleId="92475E87573940ABB116265032C9F5BF">
    <w:name w:val="92475E87573940ABB116265032C9F5BF"/>
  </w:style>
  <w:style w:type="paragraph" w:customStyle="1" w:styleId="EB05D3F4013D45E3ADA93AB97C9ED0B2">
    <w:name w:val="EB05D3F4013D45E3ADA93AB97C9ED0B2"/>
  </w:style>
  <w:style w:type="paragraph" w:customStyle="1" w:styleId="BA16DB138DAC44069C4C0C0F3B088D1D">
    <w:name w:val="BA16DB138DAC44069C4C0C0F3B088D1D"/>
  </w:style>
  <w:style w:type="paragraph" w:customStyle="1" w:styleId="B2973E6A2B4449FDBF8F01003D360CA5">
    <w:name w:val="B2973E6A2B4449FDBF8F01003D360CA5"/>
  </w:style>
  <w:style w:type="paragraph" w:customStyle="1" w:styleId="0AEF0EF474AE4392988B8F7D14FC0007">
    <w:name w:val="0AEF0EF474AE4392988B8F7D14FC0007"/>
  </w:style>
  <w:style w:type="paragraph" w:customStyle="1" w:styleId="E63F1EABE7DE429CA391E8F322A34EC3">
    <w:name w:val="E63F1EABE7DE429CA391E8F322A34EC3"/>
  </w:style>
  <w:style w:type="paragraph" w:customStyle="1" w:styleId="183F49E2C1954AFA8D968DA24DA4F2F3">
    <w:name w:val="183F49E2C1954AFA8D968DA24DA4F2F3"/>
  </w:style>
  <w:style w:type="paragraph" w:customStyle="1" w:styleId="BCBB3DF72DB641169B268E97D97B169C">
    <w:name w:val="BCBB3DF72DB641169B268E97D97B169C"/>
  </w:style>
  <w:style w:type="paragraph" w:customStyle="1" w:styleId="E48545E343624616B54915BA0D886FD0">
    <w:name w:val="E48545E343624616B54915BA0D886F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E3CF8251-07D3-43C6-8585-70A07711B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BlackTieResume</Template>
  <TotalTime>53</TotalTime>
  <Pages>1</Pages>
  <Words>71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PROYECTO 5S1C</dc:creator>
  <cp:lastModifiedBy>MgMarcelo Fabio Roldán</cp:lastModifiedBy>
  <cp:revision>6</cp:revision>
  <dcterms:created xsi:type="dcterms:W3CDTF">2022-09-24T03:52:00Z</dcterms:created>
  <dcterms:modified xsi:type="dcterms:W3CDTF">2022-09-25T05:08:00Z</dcterms:modified>
</cp:coreProperties>
</file>